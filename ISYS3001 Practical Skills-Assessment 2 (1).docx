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D70AFF">
        <w:rPr>
          <w:rFonts w:ascii="Roboto" w:hAnsi="Roboto" w:cs="Times New Roman"/>
          <w:bCs/>
          <w:color w:val="005E86"/>
          <w:sz w:val="22"/>
          <w:szCs w:val="17"/>
          <w:highlight w:val="yellow"/>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B3206A">
        <w:rPr>
          <w:rFonts w:ascii="Roboto" w:hAnsi="Roboto" w:cs="Times New Roman"/>
          <w:b/>
          <w:bCs/>
          <w:color w:val="005E86"/>
          <w:sz w:val="22"/>
          <w:szCs w:val="17"/>
          <w:highlight w:val="yellow"/>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02E9B" w:rsidRDefault="00FE1315" w:rsidP="006D4523">
      <w:pPr>
        <w:rPr>
          <w:rFonts w:ascii="Roboto" w:hAnsi="Roboto" w:cs="Times New Roman"/>
          <w:b/>
          <w:bCs/>
          <w:color w:val="005E86"/>
          <w:sz w:val="20"/>
          <w:szCs w:val="17"/>
        </w:rPr>
      </w:pPr>
      <w:r w:rsidRPr="00602E9B">
        <w:rPr>
          <w:rFonts w:ascii="Roboto" w:hAnsi="Roboto" w:cs="Times New Roman"/>
          <w:b/>
          <w:bCs/>
          <w:color w:val="005E86"/>
          <w:sz w:val="24"/>
          <w:szCs w:val="17"/>
        </w:rPr>
        <w:t>Task</w:t>
      </w:r>
      <w:r w:rsidRPr="00602E9B">
        <w:rPr>
          <w:rFonts w:ascii="Roboto" w:hAnsi="Roboto" w:cs="Times New Roman"/>
          <w:b/>
          <w:bCs/>
          <w:color w:val="005E86"/>
          <w:sz w:val="20"/>
          <w:szCs w:val="17"/>
        </w:rPr>
        <w:t xml:space="preserve"> </w:t>
      </w:r>
      <w:r w:rsidRPr="00602E9B">
        <w:rPr>
          <w:rFonts w:ascii="Roboto" w:hAnsi="Roboto" w:cs="Times New Roman"/>
          <w:b/>
          <w:bCs/>
          <w:color w:val="005E86"/>
          <w:sz w:val="24"/>
          <w:szCs w:val="17"/>
        </w:rPr>
        <w:t>Descri</w:t>
      </w:r>
      <w:r w:rsidRPr="00602E9B">
        <w:rPr>
          <w:rFonts w:ascii="Roboto" w:hAnsi="Roboto" w:cs="Times New Roman"/>
          <w:b/>
          <w:bCs/>
          <w:color w:val="1F4E79" w:themeColor="accent5" w:themeShade="80"/>
          <w:sz w:val="24"/>
          <w:szCs w:val="17"/>
        </w:rPr>
        <w:t>ptio</w:t>
      </w:r>
      <w:r w:rsidRPr="00602E9B">
        <w:rPr>
          <w:rFonts w:ascii="Roboto" w:hAnsi="Roboto" w:cs="Times New Roman"/>
          <w:b/>
          <w:bCs/>
          <w:color w:val="005E86"/>
          <w:sz w:val="24"/>
          <w:szCs w:val="17"/>
        </w:rPr>
        <w:t>n</w:t>
      </w:r>
      <w:r w:rsidR="00692EA3" w:rsidRPr="00602E9B">
        <w:rPr>
          <w:rFonts w:ascii="Roboto" w:hAnsi="Roboto" w:cs="Times New Roman"/>
          <w:b/>
          <w:bCs/>
          <w:color w:val="005E86"/>
          <w:sz w:val="24"/>
          <w:szCs w:val="17"/>
        </w:rPr>
        <w:t>s</w:t>
      </w:r>
      <w:r w:rsidRPr="00602E9B">
        <w:rPr>
          <w:rFonts w:ascii="Roboto" w:hAnsi="Roboto" w:cs="Times New Roman"/>
          <w:b/>
          <w:bCs/>
          <w:color w:val="005E86"/>
          <w:sz w:val="20"/>
          <w:szCs w:val="17"/>
        </w:rPr>
        <w:t>:</w:t>
      </w:r>
    </w:p>
    <w:p w14:paraId="6F2C835E" w14:textId="77777777" w:rsidR="00DC1177" w:rsidRPr="00602E9B" w:rsidRDefault="00DC1177" w:rsidP="00DC1177">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Code/file version management (8 marks)</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204807"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bookmarkStart w:id="0" w:name="_GoBack"/>
      <w:bookmarkEnd w:id="0"/>
      <w:r w:rsidRPr="00B3206A">
        <w:rPr>
          <w:rFonts w:ascii="Roboto" w:hAnsi="Roboto" w:cs="Times New Roman"/>
          <w:bCs/>
          <w:i/>
          <w:iCs/>
          <w:sz w:val="20"/>
          <w:szCs w:val="17"/>
          <w:highlight w:val="yellow"/>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77777777" w:rsidR="003B4C23" w:rsidRPr="00602E9B" w:rsidRDefault="003B4C23" w:rsidP="003B4C23">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 xml:space="preserve">Request for Proposal (RFP) (20 marks) </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w:t>
      </w:r>
      <w:proofErr w:type="gramStart"/>
      <w:r w:rsidRPr="00602E9B">
        <w:rPr>
          <w:rFonts w:ascii="Roboto" w:hAnsi="Roboto" w:cs="Times New Roman"/>
          <w:bCs/>
          <w:sz w:val="20"/>
          <w:szCs w:val="17"/>
        </w:rPr>
        <w:t>to</w:t>
      </w:r>
      <w:proofErr w:type="gramEnd"/>
      <w:r w:rsidRPr="00602E9B">
        <w:rPr>
          <w:rFonts w:ascii="Roboto" w:hAnsi="Roboto" w:cs="Times New Roman"/>
          <w:bCs/>
          <w:sz w:val="20"/>
          <w:szCs w:val="17"/>
        </w:rPr>
        <w:t xml:space="preserve">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lastRenderedPageBreak/>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lastRenderedPageBreak/>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Default="003B022B" w:rsidP="00A249B6">
      <w:pPr>
        <w:spacing w:before="240"/>
        <w:jc w:val="both"/>
        <w:rPr>
          <w:rFonts w:ascii="Roboto" w:hAnsi="Roboto" w:cs="Times New Roman"/>
          <w:b/>
          <w:sz w:val="20"/>
          <w:szCs w:val="17"/>
        </w:rPr>
      </w:pPr>
      <w:r w:rsidRPr="00602E9B">
        <w:rPr>
          <w:rFonts w:ascii="Roboto" w:hAnsi="Roboto" w:cs="Times New Roman"/>
          <w:b/>
          <w:sz w:val="20"/>
          <w:szCs w:val="17"/>
        </w:rPr>
        <w:t>Be aware if you do get help from one of the red sources, you are at risk of failing the assignment, or the unit.</w:t>
      </w:r>
    </w:p>
    <w:p w14:paraId="5EEAC21C" w14:textId="77777777" w:rsidR="009811A5" w:rsidRDefault="009811A5" w:rsidP="00A249B6">
      <w:pPr>
        <w:spacing w:before="240"/>
        <w:jc w:val="both"/>
        <w:rPr>
          <w:rFonts w:ascii="Roboto" w:hAnsi="Roboto" w:cs="Times New Roman"/>
          <w:b/>
          <w:sz w:val="20"/>
          <w:szCs w:val="17"/>
        </w:rPr>
      </w:pPr>
    </w:p>
    <w:p w14:paraId="6F259C69" w14:textId="2CE3E15E" w:rsidR="009811A5" w:rsidRPr="003B022B" w:rsidRDefault="009811A5" w:rsidP="00A249B6">
      <w:pPr>
        <w:spacing w:before="240"/>
        <w:jc w:val="both"/>
        <w:rPr>
          <w:rFonts w:ascii="Roboto" w:hAnsi="Roboto" w:cs="Times New Roman"/>
          <w:b/>
          <w:color w:val="005E86"/>
          <w:szCs w:val="17"/>
        </w:rPr>
      </w:pPr>
      <w:r>
        <w:rPr>
          <w:rFonts w:ascii="Roboto" w:hAnsi="Roboto" w:cs="Times New Roman"/>
          <w:b/>
          <w:sz w:val="20"/>
          <w:szCs w:val="17"/>
        </w:rPr>
        <w:t xml:space="preserve">Cornelius Deasi </w:t>
      </w:r>
    </w:p>
    <w:sectPr w:rsidR="009811A5"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90DD21" w14:textId="77777777" w:rsidR="00204807" w:rsidRDefault="00204807" w:rsidP="00D65195">
      <w:r>
        <w:separator/>
      </w:r>
    </w:p>
  </w:endnote>
  <w:endnote w:type="continuationSeparator" w:id="0">
    <w:p w14:paraId="0A74E621" w14:textId="77777777" w:rsidR="00204807" w:rsidRDefault="00204807"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B3206A">
          <w:rPr>
            <w:noProof/>
          </w:rPr>
          <w:t>1</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A04B9C" w14:textId="77777777" w:rsidR="00204807" w:rsidRDefault="00204807" w:rsidP="00D65195">
      <w:r>
        <w:separator/>
      </w:r>
    </w:p>
  </w:footnote>
  <w:footnote w:type="continuationSeparator" w:id="0">
    <w:p w14:paraId="50B35DBF" w14:textId="77777777" w:rsidR="00204807" w:rsidRDefault="00204807" w:rsidP="00D651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04807"/>
    <w:rsid w:val="00220214"/>
    <w:rsid w:val="00240935"/>
    <w:rsid w:val="00276161"/>
    <w:rsid w:val="00281CE7"/>
    <w:rsid w:val="00287B0E"/>
    <w:rsid w:val="002A295C"/>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3BEB"/>
    <w:rsid w:val="00652789"/>
    <w:rsid w:val="00692EA3"/>
    <w:rsid w:val="00695592"/>
    <w:rsid w:val="006A086D"/>
    <w:rsid w:val="006A39D1"/>
    <w:rsid w:val="006D4523"/>
    <w:rsid w:val="006D473D"/>
    <w:rsid w:val="006E4199"/>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26D45"/>
    <w:rsid w:val="00937ACF"/>
    <w:rsid w:val="00937E30"/>
    <w:rsid w:val="009562A7"/>
    <w:rsid w:val="009811A5"/>
    <w:rsid w:val="00981248"/>
    <w:rsid w:val="009A0963"/>
    <w:rsid w:val="00A07E91"/>
    <w:rsid w:val="00A249B6"/>
    <w:rsid w:val="00A55E2F"/>
    <w:rsid w:val="00AB59D5"/>
    <w:rsid w:val="00AB5C79"/>
    <w:rsid w:val="00AC6E06"/>
    <w:rsid w:val="00B15150"/>
    <w:rsid w:val="00B22803"/>
    <w:rsid w:val="00B3206A"/>
    <w:rsid w:val="00B4142E"/>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0AFF"/>
    <w:rsid w:val="00D71498"/>
    <w:rsid w:val="00DA79EC"/>
    <w:rsid w:val="00DC1177"/>
    <w:rsid w:val="00DF283F"/>
    <w:rsid w:val="00DF3278"/>
    <w:rsid w:val="00E24172"/>
    <w:rsid w:val="00E2489F"/>
    <w:rsid w:val="00E328CC"/>
    <w:rsid w:val="00F05E8C"/>
    <w:rsid w:val="00F61EAC"/>
    <w:rsid w:val="00F7550A"/>
    <w:rsid w:val="00F7755A"/>
    <w:rsid w:val="00F83546"/>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
    <w:name w:val="Unresolved Mention"/>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t>
        <a:bodyPr/>
        <a:lstStyle/>
        <a:p>
          <a:endParaRPr lang="en-AU"/>
        </a:p>
      </dgm:t>
    </dgm:pt>
    <dgm:pt modelId="{39BADF48-04C3-476E-ABEF-48B618215028}" type="pres">
      <dgm:prSet presAssocID="{395D2992-E3BD-4845-8183-956A318533DF}" presName="node" presStyleLbl="node1" presStyleIdx="0" presStyleCnt="9">
        <dgm:presLayoutVars>
          <dgm:bulletEnabled val="1"/>
        </dgm:presLayoutVars>
      </dgm:prSet>
      <dgm:spPr/>
      <dgm:t>
        <a:bodyPr/>
        <a:lstStyle/>
        <a:p>
          <a:endParaRPr lang="en-AU"/>
        </a:p>
      </dgm:t>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t>
        <a:bodyPr/>
        <a:lstStyle/>
        <a:p>
          <a:endParaRPr lang="en-AU"/>
        </a:p>
      </dgm:t>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t>
        <a:bodyPr/>
        <a:lstStyle/>
        <a:p>
          <a:endParaRPr lang="en-AU"/>
        </a:p>
      </dgm:t>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t>
        <a:bodyPr/>
        <a:lstStyle/>
        <a:p>
          <a:endParaRPr lang="en-AU"/>
        </a:p>
      </dgm:t>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t>
        <a:bodyPr/>
        <a:lstStyle/>
        <a:p>
          <a:endParaRPr lang="en-AU"/>
        </a:p>
      </dgm:t>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t>
        <a:bodyPr/>
        <a:lstStyle/>
        <a:p>
          <a:endParaRPr lang="en-AU"/>
        </a:p>
      </dgm:t>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t>
        <a:bodyPr/>
        <a:lstStyle/>
        <a:p>
          <a:endParaRPr lang="en-AU"/>
        </a:p>
      </dgm:t>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t>
        <a:bodyPr/>
        <a:lstStyle/>
        <a:p>
          <a:endParaRPr lang="en-AU"/>
        </a:p>
      </dgm:t>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t>
        <a:bodyPr/>
        <a:lstStyle/>
        <a:p>
          <a:endParaRPr lang="en-AU"/>
        </a:p>
      </dgm:t>
    </dgm:pt>
  </dgm:ptLst>
  <dgm:cxnLst>
    <dgm:cxn modelId="{8976CAA8-BA75-4003-A54B-AAB83B84FA03}" srcId="{7B4BAC39-5102-425A-B998-28079A6D1D4B}" destId="{395D2992-E3BD-4845-8183-956A318533DF}" srcOrd="0" destOrd="0" parTransId="{AE837B2D-279F-410F-9265-0AAFDDCA7B51}" sibTransId="{337EB366-0572-4D0E-8614-00D743DA0E34}"/>
    <dgm:cxn modelId="{AEDE218E-BB2D-4F9A-8AF4-D05D775B9331}" srcId="{7B4BAC39-5102-425A-B998-28079A6D1D4B}" destId="{FEE13FFD-52DC-4F48-B4F2-91EC530DC4DD}" srcOrd="4" destOrd="0" parTransId="{6F2BE4A4-B7FC-42C0-8546-F1AE4D3A6E87}" sibTransId="{24539904-B736-4091-9E70-B945EBFE9963}"/>
    <dgm:cxn modelId="{36568B43-4D82-466B-8160-0E19ECA3B61B}" type="presOf" srcId="{315B3C60-8CF6-4BF5-BD3E-DD9EFDE7E1D3}" destId="{1FB0E478-23A1-4E9C-91BA-0E134C882775}"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64413CC2-8DB8-41EB-8ACC-7942D4503FC4}" srcId="{7B4BAC39-5102-425A-B998-28079A6D1D4B}" destId="{6267DACC-C4DB-4F23-991A-FFAB82A14CCB}" srcOrd="1" destOrd="0" parTransId="{65729A48-F91F-4314-A810-EF26B6E7FA47}" sibTransId="{CC8304AC-DA71-487D-89B1-7383861A8816}"/>
    <dgm:cxn modelId="{4DA5F8F8-40E5-402C-9EC7-33D88D7993DC}" type="presOf" srcId="{E653B1AA-872A-499D-BD4F-4ECDDB9CD2C2}" destId="{44691B9B-2F8C-4112-A13D-78AEDA0FC107}" srcOrd="0" destOrd="0" presId="urn:microsoft.com/office/officeart/2005/8/layout/default"/>
    <dgm:cxn modelId="{2F10FF67-653B-4A43-8B35-6CA6B807B60C}" type="presOf" srcId="{2DE8B0DA-66BF-4127-9759-06A9272911AD}" destId="{C02BD9A9-3241-4140-9CD5-87BA3B09A549}" srcOrd="0" destOrd="0" presId="urn:microsoft.com/office/officeart/2005/8/layout/default"/>
    <dgm:cxn modelId="{68F1B5F3-1D21-4003-86E2-F3DC1F9D62C8}" type="presOf" srcId="{64B8E5AE-C2C8-41A3-97F5-01A76F978D11}" destId="{42EBEAB3-79D8-49AF-8B00-224E1BE3A596}" srcOrd="0" destOrd="0" presId="urn:microsoft.com/office/officeart/2005/8/layout/default"/>
    <dgm:cxn modelId="{942769B4-5F92-4259-8E6E-011C3FB1C509}" type="presOf" srcId="{6267DACC-C4DB-4F23-991A-FFAB82A14CCB}" destId="{CF72E00A-5F3A-4072-8DEE-8B78A166F920}" srcOrd="0" destOrd="0" presId="urn:microsoft.com/office/officeart/2005/8/layout/default"/>
    <dgm:cxn modelId="{948D7898-12A2-44B4-A1DA-FA07859B16D5}" srcId="{7B4BAC39-5102-425A-B998-28079A6D1D4B}" destId="{2DE8B0DA-66BF-4127-9759-06A9272911AD}" srcOrd="7" destOrd="0" parTransId="{B5BDE22B-DBF4-41EB-997A-5417348CF985}" sibTransId="{5ECC82E9-F7E7-4DBD-A70A-CADE3FCE80E4}"/>
    <dgm:cxn modelId="{67F5A4EF-3DEC-488A-800C-CC6A06E81B82}" srcId="{7B4BAC39-5102-425A-B998-28079A6D1D4B}" destId="{E653B1AA-872A-499D-BD4F-4ECDDB9CD2C2}" srcOrd="6" destOrd="0" parTransId="{B2158E71-ED48-41C2-A6B8-AB068A69F519}" sibTransId="{6236B7E8-746A-47E0-A7E9-1CB1F88FB159}"/>
    <dgm:cxn modelId="{8A88CD30-3EFA-4699-9AB8-221EC59B8E9B}" type="presOf" srcId="{FEE13FFD-52DC-4F48-B4F2-91EC530DC4DD}" destId="{A62687EF-8736-4E55-A61F-243B2F171348}"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27AF6491-4D15-4398-9224-3EB5903F9088}" type="presOf" srcId="{8A099013-5ED5-4757-9D3F-45FA8FD3561E}" destId="{29698476-1370-4292-A6FA-BAF7A01FD417}" srcOrd="0" destOrd="0" presId="urn:microsoft.com/office/officeart/2005/8/layout/default"/>
    <dgm:cxn modelId="{341629E3-F561-419B-99DF-638429049663}" type="presOf" srcId="{7B4BAC39-5102-425A-B998-28079A6D1D4B}" destId="{7B9BE61A-1AC1-4CE4-97E4-F007B001BB72}"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15CC5243-990D-41F3-A4D5-AACF90B0413E}" type="presOf" srcId="{395D2992-E3BD-4845-8183-956A318533DF}" destId="{39BADF48-04C3-476E-ABEF-48B618215028}"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B730F4A4-CF3A-4900-97CA-A4946BB33F69}" type="presOf" srcId="{9F07142B-4FD6-4B98-8410-E9D65A6F5215}" destId="{6C6F6E2C-5F42-48F8-BCFA-F567037AF697}" srcOrd="0" destOrd="0" presId="urn:microsoft.com/office/officeart/2005/8/layout/default"/>
    <dgm:cxn modelId="{4B025520-51DD-4FA3-B4CB-2598C54A629B}" type="presParOf" srcId="{7B9BE61A-1AC1-4CE4-97E4-F007B001BB72}" destId="{39BADF48-04C3-476E-ABEF-48B618215028}" srcOrd="0" destOrd="0" presId="urn:microsoft.com/office/officeart/2005/8/layout/default"/>
    <dgm:cxn modelId="{0E52FDEA-36BB-4314-B27B-99DE73030EF5}" type="presParOf" srcId="{7B9BE61A-1AC1-4CE4-97E4-F007B001BB72}" destId="{379B884C-C757-4B6D-8641-94C4A4F075CB}" srcOrd="1" destOrd="0" presId="urn:microsoft.com/office/officeart/2005/8/layout/default"/>
    <dgm:cxn modelId="{3B887E81-1E80-410B-9FB3-5801903754BA}" type="presParOf" srcId="{7B9BE61A-1AC1-4CE4-97E4-F007B001BB72}" destId="{CF72E00A-5F3A-4072-8DEE-8B78A166F920}" srcOrd="2" destOrd="0" presId="urn:microsoft.com/office/officeart/2005/8/layout/default"/>
    <dgm:cxn modelId="{2B17ECE7-68A4-4C85-B1B3-3294E5169ADB}" type="presParOf" srcId="{7B9BE61A-1AC1-4CE4-97E4-F007B001BB72}" destId="{592D8764-9383-4092-B3B2-9D9823CF5010}" srcOrd="3" destOrd="0" presId="urn:microsoft.com/office/officeart/2005/8/layout/default"/>
    <dgm:cxn modelId="{2A74F567-6303-4E7B-B268-AD63B14CFB50}" type="presParOf" srcId="{7B9BE61A-1AC1-4CE4-97E4-F007B001BB72}" destId="{6C6F6E2C-5F42-48F8-BCFA-F567037AF697}" srcOrd="4" destOrd="0" presId="urn:microsoft.com/office/officeart/2005/8/layout/default"/>
    <dgm:cxn modelId="{B7437F25-285D-4FA3-8CAA-E14223403F44}" type="presParOf" srcId="{7B9BE61A-1AC1-4CE4-97E4-F007B001BB72}" destId="{AFA22B7F-A854-4DA3-86D1-2AEEAF5048F2}" srcOrd="5" destOrd="0" presId="urn:microsoft.com/office/officeart/2005/8/layout/default"/>
    <dgm:cxn modelId="{CB8EAF7D-683F-4FF8-A46B-767C6110632F}" type="presParOf" srcId="{7B9BE61A-1AC1-4CE4-97E4-F007B001BB72}" destId="{42EBEAB3-79D8-49AF-8B00-224E1BE3A596}" srcOrd="6" destOrd="0" presId="urn:microsoft.com/office/officeart/2005/8/layout/default"/>
    <dgm:cxn modelId="{49FDDE82-A00F-4B0C-BA73-45CB504D6605}" type="presParOf" srcId="{7B9BE61A-1AC1-4CE4-97E4-F007B001BB72}" destId="{4EAE16AC-1E41-4AFE-8B01-DB31F75E3A16}" srcOrd="7" destOrd="0" presId="urn:microsoft.com/office/officeart/2005/8/layout/default"/>
    <dgm:cxn modelId="{4256E33D-B5DD-4E2B-B7CF-7E7CF1D1E39E}" type="presParOf" srcId="{7B9BE61A-1AC1-4CE4-97E4-F007B001BB72}" destId="{A62687EF-8736-4E55-A61F-243B2F171348}" srcOrd="8" destOrd="0" presId="urn:microsoft.com/office/officeart/2005/8/layout/default"/>
    <dgm:cxn modelId="{7E717DE3-A539-413E-A8D1-6A8E3D4A10F6}" type="presParOf" srcId="{7B9BE61A-1AC1-4CE4-97E4-F007B001BB72}" destId="{BF690A22-E52B-4113-A280-04913A94396B}" srcOrd="9" destOrd="0" presId="urn:microsoft.com/office/officeart/2005/8/layout/default"/>
    <dgm:cxn modelId="{472B5C53-5515-45B6-A205-F37067A04433}" type="presParOf" srcId="{7B9BE61A-1AC1-4CE4-97E4-F007B001BB72}" destId="{29698476-1370-4292-A6FA-BAF7A01FD417}" srcOrd="10" destOrd="0" presId="urn:microsoft.com/office/officeart/2005/8/layout/default"/>
    <dgm:cxn modelId="{517CABBA-A7BB-4A2B-9C7E-7D27BF39D514}" type="presParOf" srcId="{7B9BE61A-1AC1-4CE4-97E4-F007B001BB72}" destId="{2A6E48B6-EC21-4F1A-BEC2-4B51191AB1C3}" srcOrd="11" destOrd="0" presId="urn:microsoft.com/office/officeart/2005/8/layout/default"/>
    <dgm:cxn modelId="{4E450AEB-B3D6-427C-B516-2C6BA66CF06D}" type="presParOf" srcId="{7B9BE61A-1AC1-4CE4-97E4-F007B001BB72}" destId="{44691B9B-2F8C-4112-A13D-78AEDA0FC107}" srcOrd="12" destOrd="0" presId="urn:microsoft.com/office/officeart/2005/8/layout/default"/>
    <dgm:cxn modelId="{C701E04E-1D2C-40B4-868D-1983E448D977}" type="presParOf" srcId="{7B9BE61A-1AC1-4CE4-97E4-F007B001BB72}" destId="{62225532-B5D3-4552-8426-135B5E79FCEB}" srcOrd="13" destOrd="0" presId="urn:microsoft.com/office/officeart/2005/8/layout/default"/>
    <dgm:cxn modelId="{85B3DFAE-CBC3-4282-BBAE-1C72D1780BEE}" type="presParOf" srcId="{7B9BE61A-1AC1-4CE4-97E4-F007B001BB72}" destId="{C02BD9A9-3241-4140-9CD5-87BA3B09A549}" srcOrd="14" destOrd="0" presId="urn:microsoft.com/office/officeart/2005/8/layout/default"/>
    <dgm:cxn modelId="{44DC24D0-AEB8-433F-B3E1-58CD0D5E0348}" type="presParOf" srcId="{7B9BE61A-1AC1-4CE4-97E4-F007B001BB72}" destId="{25E20ABC-1F28-4CB1-ACB2-C4AE4B58015E}" srcOrd="15" destOrd="0" presId="urn:microsoft.com/office/officeart/2005/8/layout/default"/>
    <dgm:cxn modelId="{6A5BB494-2E19-45B7-8AD5-857DBA35F310}"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EE2AD-E7E2-470D-94C6-C155A597F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192</TotalTime>
  <Pages>2</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rmason</dc:creator>
  <cp:keywords/>
  <dc:description/>
  <cp:lastModifiedBy>Cornelius Deasi Jnr</cp:lastModifiedBy>
  <cp:revision>69</cp:revision>
  <dcterms:created xsi:type="dcterms:W3CDTF">2022-02-27T04:38:00Z</dcterms:created>
  <dcterms:modified xsi:type="dcterms:W3CDTF">2023-09-05T01:09:00Z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